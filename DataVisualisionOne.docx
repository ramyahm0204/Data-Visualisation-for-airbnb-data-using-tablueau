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E75E6" w14:textId="77777777" w:rsidR="00735978" w:rsidRPr="002F63BF" w:rsidRDefault="009C130F">
      <w:pPr>
        <w:jc w:val="center"/>
        <w:rPr>
          <w:rFonts w:ascii="Times New Roman" w:hAnsi="Times New Roman"/>
          <w:b/>
          <w:sz w:val="28"/>
          <w:szCs w:val="28"/>
        </w:rPr>
      </w:pPr>
      <w:r w:rsidRPr="002F63BF">
        <w:rPr>
          <w:rFonts w:ascii="Times New Roman" w:hAnsi="Times New Roman"/>
          <w:b/>
          <w:sz w:val="28"/>
          <w:szCs w:val="28"/>
        </w:rPr>
        <w:t>Explanatory Analysis on Airbnb Data (Dublin)</w:t>
      </w:r>
    </w:p>
    <w:p w14:paraId="378DA8E2" w14:textId="77777777" w:rsidR="00735978" w:rsidRDefault="00735978">
      <w:pPr>
        <w:rPr>
          <w:b/>
        </w:rPr>
      </w:pPr>
    </w:p>
    <w:p w14:paraId="5094C602" w14:textId="77777777" w:rsidR="00735978" w:rsidRPr="002F63BF" w:rsidRDefault="009C130F">
      <w:pPr>
        <w:rPr>
          <w:rFonts w:ascii="Times New Roman" w:hAnsi="Times New Roman"/>
        </w:rPr>
      </w:pPr>
      <w:r w:rsidRPr="002F63BF">
        <w:rPr>
          <w:rFonts w:ascii="Times New Roman" w:hAnsi="Times New Roman"/>
        </w:rPr>
        <w:t xml:space="preserve">Airbnb is a most popular accommodation of connecting people and culture by providing a residential-space sharing platform and works parallel to the big hotel industry. Anyone with free </w:t>
      </w:r>
      <w:r w:rsidRPr="002F63BF">
        <w:rPr>
          <w:rFonts w:ascii="Times New Roman" w:hAnsi="Times New Roman"/>
        </w:rPr>
        <w:t xml:space="preserve">space can become a host on Airbnb by renting it out. It is a best way to earn money with less efforts. </w:t>
      </w:r>
    </w:p>
    <w:p w14:paraId="767D27BF" w14:textId="77777777" w:rsidR="00735978" w:rsidRPr="002F63BF" w:rsidRDefault="009C130F">
      <w:pPr>
        <w:rPr>
          <w:rFonts w:ascii="Times New Roman" w:hAnsi="Times New Roman"/>
        </w:rPr>
      </w:pPr>
      <w:r w:rsidRPr="002F63BF">
        <w:rPr>
          <w:rFonts w:ascii="Times New Roman" w:hAnsi="Times New Roman"/>
        </w:rPr>
        <w:t xml:space="preserve">Being guests, we have specific needs -accommodations close to city attractions or premium apartments by the sea. Guests might be individuals or </w:t>
      </w:r>
      <w:proofErr w:type="gramStart"/>
      <w:r w:rsidRPr="002F63BF">
        <w:rPr>
          <w:rFonts w:ascii="Times New Roman" w:hAnsi="Times New Roman"/>
        </w:rPr>
        <w:t>group ,</w:t>
      </w:r>
      <w:proofErr w:type="gramEnd"/>
      <w:r w:rsidRPr="002F63BF">
        <w:rPr>
          <w:rFonts w:ascii="Times New Roman" w:hAnsi="Times New Roman"/>
        </w:rPr>
        <w:t xml:space="preserve"> </w:t>
      </w:r>
      <w:r w:rsidRPr="002F63BF">
        <w:rPr>
          <w:rFonts w:ascii="Times New Roman" w:hAnsi="Times New Roman"/>
        </w:rPr>
        <w:t>Local or foreign. For Each visit guests are provided with an opportunity to rate and provide feedback</w:t>
      </w:r>
    </w:p>
    <w:p w14:paraId="3A6AAF3E" w14:textId="77777777" w:rsidR="00735978" w:rsidRPr="002F63BF" w:rsidRDefault="009C130F">
      <w:pPr>
        <w:rPr>
          <w:rFonts w:ascii="Times New Roman" w:hAnsi="Times New Roman"/>
        </w:rPr>
      </w:pPr>
      <w:r w:rsidRPr="002F63BF">
        <w:rPr>
          <w:rFonts w:ascii="Times New Roman" w:hAnsi="Times New Roman"/>
        </w:rPr>
        <w:t>We will try to explore what contributes to the listing property and predict whether listing has potential to make into top 100 reviewed accommodations</w:t>
      </w:r>
    </w:p>
    <w:p w14:paraId="29D1A3E2" w14:textId="77777777" w:rsidR="00735978" w:rsidRPr="002F63BF" w:rsidRDefault="009C130F">
      <w:pPr>
        <w:rPr>
          <w:rFonts w:ascii="Times New Roman" w:hAnsi="Times New Roman"/>
        </w:rPr>
      </w:pPr>
      <w:r w:rsidRPr="002F63BF">
        <w:rPr>
          <w:rFonts w:ascii="Times New Roman" w:hAnsi="Times New Roman"/>
        </w:rPr>
        <w:t>The</w:t>
      </w:r>
      <w:r w:rsidRPr="002F63BF">
        <w:rPr>
          <w:rFonts w:ascii="Times New Roman" w:hAnsi="Times New Roman"/>
        </w:rPr>
        <w:t xml:space="preserve"> dataset contains both current and historical listings we will measure their property based on the total number of reviews received.</w:t>
      </w:r>
    </w:p>
    <w:p w14:paraId="6A88DE14" w14:textId="77777777" w:rsidR="00735978" w:rsidRPr="002F63BF" w:rsidRDefault="009C130F">
      <w:pPr>
        <w:rPr>
          <w:rFonts w:ascii="Times New Roman" w:hAnsi="Times New Roman"/>
        </w:rPr>
      </w:pPr>
      <w:r w:rsidRPr="002F63BF">
        <w:rPr>
          <w:rFonts w:ascii="Times New Roman" w:hAnsi="Times New Roman"/>
        </w:rPr>
        <w:t xml:space="preserve">This dataset contains statistics for a sample of 17,808 listings collected in 2019 for </w:t>
      </w:r>
      <w:proofErr w:type="gramStart"/>
      <w:r w:rsidRPr="002F63BF">
        <w:rPr>
          <w:rFonts w:ascii="Times New Roman" w:hAnsi="Times New Roman"/>
        </w:rPr>
        <w:t>Dublin ,</w:t>
      </w:r>
      <w:proofErr w:type="gramEnd"/>
      <w:r w:rsidRPr="002F63BF">
        <w:rPr>
          <w:rFonts w:ascii="Times New Roman" w:hAnsi="Times New Roman"/>
        </w:rPr>
        <w:t xml:space="preserve"> Leinster ,Ireland. The data</w:t>
      </w:r>
      <w:r w:rsidRPr="002F63BF">
        <w:rPr>
          <w:rFonts w:ascii="Times New Roman" w:hAnsi="Times New Roman"/>
        </w:rPr>
        <w:t xml:space="preserve"> includes Entire Home, Shared Room, Private Room Listings (Property Type</w:t>
      </w:r>
      <w:proofErr w:type="gramStart"/>
      <w:r w:rsidRPr="002F63BF">
        <w:rPr>
          <w:rFonts w:ascii="Times New Roman" w:hAnsi="Times New Roman"/>
        </w:rPr>
        <w:t>),Reviews</w:t>
      </w:r>
      <w:proofErr w:type="gramEnd"/>
      <w:r w:rsidRPr="002F63BF">
        <w:rPr>
          <w:rFonts w:ascii="Times New Roman" w:hAnsi="Times New Roman"/>
        </w:rPr>
        <w:t xml:space="preserve">, Host </w:t>
      </w:r>
      <w:proofErr w:type="spellStart"/>
      <w:r w:rsidRPr="002F63BF">
        <w:rPr>
          <w:rFonts w:ascii="Times New Roman" w:hAnsi="Times New Roman"/>
        </w:rPr>
        <w:t>ID,Price</w:t>
      </w:r>
      <w:proofErr w:type="spellEnd"/>
      <w:r w:rsidRPr="002F63BF">
        <w:rPr>
          <w:rFonts w:ascii="Times New Roman" w:hAnsi="Times New Roman"/>
        </w:rPr>
        <w:t xml:space="preserve">, Number of reviews, ratings, comments. The dataset combines data from multiple sources : http://insideairbnb.com/get-the-data.html , </w:t>
      </w:r>
      <w:hyperlink r:id="rId7" w:history="1">
        <w:r w:rsidRPr="002F63BF">
          <w:rPr>
            <w:rStyle w:val="Hyperlink"/>
            <w:rFonts w:ascii="Times New Roman" w:hAnsi="Times New Roman"/>
          </w:rPr>
          <w:t>http://rpubs.com/jenny_meihwei/airbnb</w:t>
        </w:r>
      </w:hyperlink>
    </w:p>
    <w:p w14:paraId="1FBCA253" w14:textId="77777777" w:rsidR="00735978" w:rsidRDefault="00735978"/>
    <w:p w14:paraId="22AC03B3" w14:textId="77777777" w:rsidR="00735978" w:rsidRPr="002F63BF" w:rsidRDefault="009C130F">
      <w:pPr>
        <w:rPr>
          <w:rFonts w:ascii="Times New Roman" w:hAnsi="Times New Roman"/>
        </w:rPr>
      </w:pPr>
      <w:r w:rsidRPr="002F63BF">
        <w:rPr>
          <w:rFonts w:ascii="Times New Roman" w:hAnsi="Times New Roman"/>
        </w:rPr>
        <w:t>Publicly available Airbnb data will be used and is sourced from Airbnb website. The data covers all Dublin listing details, customer reviews and associated geolocation collected on feb 201</w:t>
      </w:r>
      <w:r w:rsidRPr="002F63BF">
        <w:rPr>
          <w:rFonts w:ascii="Times New Roman" w:hAnsi="Times New Roman"/>
        </w:rPr>
        <w:t>9 and is published in the form of csv.</w:t>
      </w:r>
    </w:p>
    <w:p w14:paraId="3C16B0AF" w14:textId="77777777" w:rsidR="00735978" w:rsidRPr="002F63BF" w:rsidRDefault="009C130F">
      <w:pPr>
        <w:numPr>
          <w:ilvl w:val="0"/>
          <w:numId w:val="1"/>
        </w:numPr>
        <w:shd w:val="clear" w:color="auto" w:fill="FFFFFF"/>
        <w:spacing w:before="100" w:after="100" w:line="240" w:lineRule="auto"/>
        <w:rPr>
          <w:rFonts w:ascii="Times New Roman" w:eastAsia="Times New Roman" w:hAnsi="Times New Roman"/>
          <w:color w:val="333333"/>
          <w:lang w:eastAsia="en-IN"/>
        </w:rPr>
      </w:pPr>
      <w:r w:rsidRPr="002F63BF">
        <w:rPr>
          <w:rFonts w:ascii="Times New Roman" w:eastAsia="Times New Roman" w:hAnsi="Times New Roman"/>
          <w:color w:val="333333"/>
          <w:lang w:eastAsia="en-IN"/>
        </w:rPr>
        <w:t>listing_details.csv - Detailed Listings data for Dublin</w:t>
      </w:r>
    </w:p>
    <w:p w14:paraId="4D850E6D" w14:textId="77777777" w:rsidR="00735978" w:rsidRPr="002F63BF" w:rsidRDefault="009C130F">
      <w:pPr>
        <w:numPr>
          <w:ilvl w:val="0"/>
          <w:numId w:val="1"/>
        </w:numPr>
        <w:shd w:val="clear" w:color="auto" w:fill="FFFFFF"/>
        <w:spacing w:before="100" w:after="100" w:line="240" w:lineRule="auto"/>
        <w:rPr>
          <w:rFonts w:ascii="Times New Roman" w:eastAsia="Times New Roman" w:hAnsi="Times New Roman"/>
          <w:color w:val="333333"/>
          <w:lang w:eastAsia="en-IN"/>
        </w:rPr>
      </w:pPr>
      <w:r w:rsidRPr="002F63BF">
        <w:rPr>
          <w:rFonts w:ascii="Times New Roman" w:eastAsia="Times New Roman" w:hAnsi="Times New Roman"/>
          <w:color w:val="333333"/>
          <w:lang w:eastAsia="en-IN"/>
        </w:rPr>
        <w:t>calendar_details.csv - Detailed Calendar Data for listings in Dublin</w:t>
      </w:r>
    </w:p>
    <w:p w14:paraId="0487582C" w14:textId="77777777" w:rsidR="00735978" w:rsidRPr="002F63BF" w:rsidRDefault="009C130F">
      <w:pPr>
        <w:numPr>
          <w:ilvl w:val="0"/>
          <w:numId w:val="1"/>
        </w:numPr>
        <w:shd w:val="clear" w:color="auto" w:fill="FFFFFF"/>
        <w:spacing w:before="100" w:after="100" w:line="240" w:lineRule="auto"/>
        <w:rPr>
          <w:rFonts w:ascii="Times New Roman" w:eastAsia="Times New Roman" w:hAnsi="Times New Roman"/>
          <w:color w:val="333333"/>
          <w:lang w:eastAsia="en-IN"/>
        </w:rPr>
      </w:pPr>
      <w:r w:rsidRPr="002F63BF">
        <w:rPr>
          <w:rFonts w:ascii="Times New Roman" w:eastAsia="Times New Roman" w:hAnsi="Times New Roman"/>
          <w:color w:val="333333"/>
          <w:lang w:eastAsia="en-IN"/>
        </w:rPr>
        <w:t>review_details.csv - Detailed Review Data for listings in Dublin</w:t>
      </w:r>
    </w:p>
    <w:p w14:paraId="574E4B07" w14:textId="77777777" w:rsidR="00735978" w:rsidRPr="002F63BF" w:rsidRDefault="009C130F">
      <w:pPr>
        <w:numPr>
          <w:ilvl w:val="0"/>
          <w:numId w:val="1"/>
        </w:numPr>
        <w:shd w:val="clear" w:color="auto" w:fill="FFFFFF"/>
        <w:spacing w:before="100" w:after="100" w:line="240" w:lineRule="auto"/>
        <w:rPr>
          <w:rFonts w:ascii="Times New Roman" w:eastAsia="Times New Roman" w:hAnsi="Times New Roman"/>
          <w:color w:val="333333"/>
          <w:lang w:eastAsia="en-IN"/>
        </w:rPr>
      </w:pPr>
      <w:r w:rsidRPr="002F63BF">
        <w:rPr>
          <w:rFonts w:ascii="Times New Roman" w:eastAsia="Times New Roman" w:hAnsi="Times New Roman"/>
          <w:color w:val="333333"/>
          <w:lang w:eastAsia="en-IN"/>
        </w:rPr>
        <w:t>review_summary.csv - Summar</w:t>
      </w:r>
      <w:r w:rsidRPr="002F63BF">
        <w:rPr>
          <w:rFonts w:ascii="Times New Roman" w:eastAsia="Times New Roman" w:hAnsi="Times New Roman"/>
          <w:color w:val="333333"/>
          <w:lang w:eastAsia="en-IN"/>
        </w:rPr>
        <w:t>y Review data and Listing ID</w:t>
      </w:r>
    </w:p>
    <w:p w14:paraId="71A12A79" w14:textId="77777777" w:rsidR="00735978" w:rsidRPr="002F63BF" w:rsidRDefault="009C130F">
      <w:pPr>
        <w:numPr>
          <w:ilvl w:val="0"/>
          <w:numId w:val="1"/>
        </w:numPr>
        <w:shd w:val="clear" w:color="auto" w:fill="FFFFFF"/>
        <w:spacing w:before="100" w:after="100" w:line="240" w:lineRule="auto"/>
        <w:rPr>
          <w:rFonts w:ascii="Times New Roman" w:eastAsia="Times New Roman" w:hAnsi="Times New Roman"/>
          <w:color w:val="333333"/>
          <w:lang w:eastAsia="en-IN"/>
        </w:rPr>
      </w:pPr>
      <w:r w:rsidRPr="002F63BF">
        <w:rPr>
          <w:rFonts w:ascii="Times New Roman" w:eastAsia="Times New Roman" w:hAnsi="Times New Roman"/>
          <w:color w:val="333333"/>
          <w:lang w:eastAsia="en-IN"/>
        </w:rPr>
        <w:t>neighbourhoods.csv - Neighbourhood list for geo filter.</w:t>
      </w:r>
    </w:p>
    <w:p w14:paraId="4EE7697B" w14:textId="77777777" w:rsidR="00735978" w:rsidRPr="002F63BF" w:rsidRDefault="009C130F">
      <w:pPr>
        <w:numPr>
          <w:ilvl w:val="0"/>
          <w:numId w:val="1"/>
        </w:numPr>
        <w:shd w:val="clear" w:color="auto" w:fill="FFFFFF"/>
        <w:spacing w:before="100" w:after="100" w:line="240" w:lineRule="auto"/>
        <w:rPr>
          <w:rFonts w:ascii="Times New Roman" w:eastAsia="Times New Roman" w:hAnsi="Times New Roman"/>
          <w:color w:val="333333"/>
          <w:lang w:eastAsia="en-IN"/>
        </w:rPr>
      </w:pPr>
      <w:proofErr w:type="spellStart"/>
      <w:proofErr w:type="gramStart"/>
      <w:r w:rsidRPr="002F63BF">
        <w:rPr>
          <w:rFonts w:ascii="Times New Roman" w:eastAsia="Times New Roman" w:hAnsi="Times New Roman"/>
          <w:color w:val="333333"/>
          <w:lang w:eastAsia="en-IN"/>
        </w:rPr>
        <w:t>neighbourhoods.geojson</w:t>
      </w:r>
      <w:proofErr w:type="spellEnd"/>
      <w:proofErr w:type="gramEnd"/>
      <w:r w:rsidRPr="002F63BF">
        <w:rPr>
          <w:rFonts w:ascii="Times New Roman" w:eastAsia="Times New Roman" w:hAnsi="Times New Roman"/>
          <w:color w:val="333333"/>
          <w:lang w:eastAsia="en-IN"/>
        </w:rPr>
        <w:t xml:space="preserve"> - </w:t>
      </w:r>
      <w:proofErr w:type="spellStart"/>
      <w:r w:rsidRPr="002F63BF">
        <w:rPr>
          <w:rFonts w:ascii="Times New Roman" w:eastAsia="Times New Roman" w:hAnsi="Times New Roman"/>
          <w:color w:val="333333"/>
          <w:lang w:eastAsia="en-IN"/>
        </w:rPr>
        <w:t>GeoJSON</w:t>
      </w:r>
      <w:proofErr w:type="spellEnd"/>
      <w:r w:rsidRPr="002F63BF">
        <w:rPr>
          <w:rFonts w:ascii="Times New Roman" w:eastAsia="Times New Roman" w:hAnsi="Times New Roman"/>
          <w:color w:val="333333"/>
          <w:lang w:eastAsia="en-IN"/>
        </w:rPr>
        <w:t xml:space="preserve"> file of neighbourhoods of the city</w:t>
      </w:r>
    </w:p>
    <w:p w14:paraId="1EC66189" w14:textId="77777777" w:rsidR="00735978" w:rsidRDefault="00735978">
      <w:pPr>
        <w:shd w:val="clear" w:color="auto" w:fill="FFFFFF"/>
        <w:spacing w:before="100" w:after="100" w:line="240" w:lineRule="auto"/>
        <w:rPr>
          <w:rFonts w:ascii="Helvetica" w:eastAsia="Times New Roman" w:hAnsi="Helvetica" w:cs="Helvetica"/>
          <w:color w:val="333333"/>
          <w:sz w:val="21"/>
          <w:szCs w:val="21"/>
          <w:lang w:eastAsia="en-IN"/>
        </w:rPr>
      </w:pPr>
    </w:p>
    <w:p w14:paraId="3B98940B" w14:textId="77777777" w:rsidR="00735978" w:rsidRDefault="00735978">
      <w:pPr>
        <w:shd w:val="clear" w:color="auto" w:fill="FFFFFF"/>
        <w:spacing w:before="100" w:after="100" w:line="240" w:lineRule="auto"/>
        <w:rPr>
          <w:rFonts w:ascii="Helvetica" w:eastAsia="Times New Roman" w:hAnsi="Helvetica" w:cs="Helvetica"/>
          <w:color w:val="333333"/>
          <w:sz w:val="21"/>
          <w:szCs w:val="21"/>
          <w:lang w:eastAsia="en-IN"/>
        </w:rPr>
      </w:pPr>
    </w:p>
    <w:p w14:paraId="735DEEC6" w14:textId="48FE2B69" w:rsidR="00735978" w:rsidRPr="002F63BF" w:rsidRDefault="009C130F">
      <w:pPr>
        <w:rPr>
          <w:rFonts w:ascii="Times New Roman" w:hAnsi="Times New Roman"/>
          <w:b/>
          <w:bCs/>
          <w:i/>
          <w:iCs/>
          <w:sz w:val="24"/>
          <w:szCs w:val="24"/>
        </w:rPr>
      </w:pPr>
      <w:r w:rsidRPr="002F63BF">
        <w:rPr>
          <w:rFonts w:ascii="Times New Roman" w:hAnsi="Times New Roman"/>
          <w:b/>
          <w:bCs/>
          <w:i/>
          <w:iCs/>
          <w:sz w:val="24"/>
          <w:szCs w:val="24"/>
        </w:rPr>
        <w:t xml:space="preserve">Discoveries and Insight </w:t>
      </w:r>
    </w:p>
    <w:p w14:paraId="759E080E" w14:textId="77777777" w:rsidR="00735978" w:rsidRPr="002F63BF" w:rsidRDefault="009C130F">
      <w:pPr>
        <w:rPr>
          <w:rFonts w:ascii="Times New Roman" w:hAnsi="Times New Roman"/>
        </w:rPr>
      </w:pPr>
      <w:r w:rsidRPr="002F63BF">
        <w:rPr>
          <w:rFonts w:ascii="Times New Roman" w:hAnsi="Times New Roman"/>
        </w:rPr>
        <w:t xml:space="preserve">In order to answer these </w:t>
      </w:r>
      <w:proofErr w:type="gramStart"/>
      <w:r w:rsidRPr="002F63BF">
        <w:rPr>
          <w:rFonts w:ascii="Times New Roman" w:hAnsi="Times New Roman"/>
        </w:rPr>
        <w:t>questions ,</w:t>
      </w:r>
      <w:proofErr w:type="gramEnd"/>
      <w:r w:rsidRPr="002F63BF">
        <w:rPr>
          <w:rFonts w:ascii="Times New Roman" w:hAnsi="Times New Roman"/>
        </w:rPr>
        <w:t xml:space="preserve"> we will be working with Airbnb </w:t>
      </w:r>
      <w:r w:rsidRPr="002F63BF">
        <w:rPr>
          <w:rFonts w:ascii="Times New Roman" w:hAnsi="Times New Roman"/>
        </w:rPr>
        <w:t xml:space="preserve">dataset, Our Analysis starts with plot of individual variables to assess distributions and data quality. As we </w:t>
      </w:r>
      <w:proofErr w:type="gramStart"/>
      <w:r w:rsidRPr="002F63BF">
        <w:rPr>
          <w:rFonts w:ascii="Times New Roman" w:hAnsi="Times New Roman"/>
        </w:rPr>
        <w:t>progress ,we</w:t>
      </w:r>
      <w:proofErr w:type="gramEnd"/>
      <w:r w:rsidRPr="002F63BF">
        <w:rPr>
          <w:rFonts w:ascii="Times New Roman" w:hAnsi="Times New Roman"/>
        </w:rPr>
        <w:t xml:space="preserve"> build up multi-dimensional views for our analysis questions.</w:t>
      </w:r>
    </w:p>
    <w:p w14:paraId="4AA7F11A" w14:textId="77777777" w:rsidR="00735978" w:rsidRPr="002F63BF" w:rsidRDefault="009C130F">
      <w:pPr>
        <w:rPr>
          <w:rFonts w:ascii="Times New Roman" w:hAnsi="Times New Roman"/>
        </w:rPr>
      </w:pPr>
      <w:r w:rsidRPr="002F63BF">
        <w:rPr>
          <w:rFonts w:ascii="Times New Roman" w:hAnsi="Times New Roman"/>
        </w:rPr>
        <w:t>Analysis helps people efficiently constructing their travel experiences</w:t>
      </w:r>
      <w:r w:rsidRPr="002F63BF">
        <w:rPr>
          <w:rFonts w:ascii="Times New Roman" w:hAnsi="Times New Roman"/>
        </w:rPr>
        <w:t xml:space="preserve"> and </w:t>
      </w:r>
      <w:proofErr w:type="gramStart"/>
      <w:r w:rsidRPr="002F63BF">
        <w:rPr>
          <w:rFonts w:ascii="Times New Roman" w:hAnsi="Times New Roman"/>
        </w:rPr>
        <w:t>encourages  the</w:t>
      </w:r>
      <w:proofErr w:type="gramEnd"/>
      <w:r w:rsidRPr="002F63BF">
        <w:rPr>
          <w:rFonts w:ascii="Times New Roman" w:hAnsi="Times New Roman"/>
        </w:rPr>
        <w:t xml:space="preserve"> participation into the sharing economy</w:t>
      </w:r>
    </w:p>
    <w:p w14:paraId="27D96191" w14:textId="77777777" w:rsidR="00735978" w:rsidRDefault="00735978">
      <w:pPr>
        <w:shd w:val="clear" w:color="auto" w:fill="FFFFFF"/>
        <w:spacing w:before="100" w:after="100" w:line="240" w:lineRule="auto"/>
        <w:rPr>
          <w:rFonts w:ascii="Helvetica" w:eastAsia="Times New Roman" w:hAnsi="Helvetica" w:cs="Helvetica"/>
          <w:color w:val="333333"/>
          <w:sz w:val="21"/>
          <w:szCs w:val="21"/>
          <w:lang w:eastAsia="en-IN"/>
        </w:rPr>
      </w:pPr>
    </w:p>
    <w:p w14:paraId="5980B976" w14:textId="554E9BAD" w:rsidR="00735978" w:rsidRDefault="00735978"/>
    <w:p w14:paraId="43B72F9D" w14:textId="77777777" w:rsidR="002F63BF" w:rsidRDefault="002F63BF"/>
    <w:p w14:paraId="3A57D024" w14:textId="77777777" w:rsidR="00735978" w:rsidRDefault="00735978"/>
    <w:p w14:paraId="55D8BA9C" w14:textId="463A7E29" w:rsidR="00735978" w:rsidRDefault="009C130F" w:rsidP="002F63BF">
      <w:pPr>
        <w:tabs>
          <w:tab w:val="left" w:pos="2747"/>
        </w:tabs>
        <w:rPr>
          <w:rFonts w:ascii="Times New Roman" w:hAnsi="Times New Roman"/>
          <w:i/>
          <w:iCs/>
        </w:rPr>
      </w:pPr>
      <w:r w:rsidRPr="002F63BF">
        <w:rPr>
          <w:rFonts w:ascii="Times New Roman" w:hAnsi="Times New Roman"/>
          <w:i/>
          <w:iCs/>
        </w:rPr>
        <w:lastRenderedPageBreak/>
        <w:t>Initial Analysis Questions</w:t>
      </w:r>
      <w:r w:rsidR="002F63BF">
        <w:rPr>
          <w:rFonts w:ascii="Times New Roman" w:hAnsi="Times New Roman"/>
          <w:i/>
          <w:iCs/>
        </w:rPr>
        <w:tab/>
      </w:r>
    </w:p>
    <w:p w14:paraId="4D06C81B" w14:textId="77777777" w:rsidR="002F63BF" w:rsidRPr="002F63BF" w:rsidRDefault="002F63BF" w:rsidP="002F63BF">
      <w:pPr>
        <w:tabs>
          <w:tab w:val="left" w:pos="2747"/>
        </w:tabs>
        <w:rPr>
          <w:rFonts w:ascii="Times New Roman" w:hAnsi="Times New Roman"/>
          <w:i/>
          <w:iCs/>
        </w:rPr>
      </w:pPr>
    </w:p>
    <w:p w14:paraId="767BE216"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How much revenue do Airbnb hosts make?</w:t>
      </w:r>
    </w:p>
    <w:p w14:paraId="099D6A05"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 xml:space="preserve">What is the Ratio of the Entire Home Listings and Shared Room </w:t>
      </w:r>
      <w:proofErr w:type="gramStart"/>
      <w:r w:rsidRPr="002F63BF">
        <w:rPr>
          <w:rFonts w:ascii="Times New Roman" w:hAnsi="Times New Roman"/>
        </w:rPr>
        <w:t>Listings ?</w:t>
      </w:r>
      <w:proofErr w:type="gramEnd"/>
    </w:p>
    <w:p w14:paraId="76F8F763"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Most Popular Regions in Dublin</w:t>
      </w:r>
    </w:p>
    <w:p w14:paraId="48378C4C"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What are the best types</w:t>
      </w:r>
      <w:r w:rsidRPr="002F63BF">
        <w:rPr>
          <w:rFonts w:ascii="Times New Roman" w:hAnsi="Times New Roman"/>
        </w:rPr>
        <w:t xml:space="preserve"> of property to rent?</w:t>
      </w:r>
    </w:p>
    <w:p w14:paraId="160E18DA"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When is the best time to rent?</w:t>
      </w:r>
    </w:p>
    <w:p w14:paraId="35DC237C"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Which are the best areas to rent?</w:t>
      </w:r>
    </w:p>
    <w:p w14:paraId="594A200A" w14:textId="77777777" w:rsidR="00735978" w:rsidRPr="002F63BF" w:rsidRDefault="009C130F">
      <w:pPr>
        <w:pStyle w:val="ListParagraph"/>
        <w:numPr>
          <w:ilvl w:val="0"/>
          <w:numId w:val="2"/>
        </w:numPr>
        <w:rPr>
          <w:rFonts w:ascii="Times New Roman" w:hAnsi="Times New Roman"/>
        </w:rPr>
      </w:pPr>
      <w:r w:rsidRPr="002F63BF">
        <w:rPr>
          <w:rFonts w:ascii="Times New Roman" w:hAnsi="Times New Roman"/>
        </w:rPr>
        <w:t>What should you write in a listing name to attract more attention?</w:t>
      </w:r>
    </w:p>
    <w:p w14:paraId="0BBC113A" w14:textId="77777777" w:rsidR="00735978" w:rsidRDefault="00735978"/>
    <w:p w14:paraId="48ED9FA2" w14:textId="77777777" w:rsidR="00735978" w:rsidRDefault="00735978"/>
    <w:p w14:paraId="5F11E137" w14:textId="77777777" w:rsidR="00735978" w:rsidRDefault="009C130F">
      <w:r>
        <w:rPr>
          <w:noProof/>
        </w:rPr>
        <w:lastRenderedPageBreak/>
        <w:drawing>
          <wp:inline distT="0" distB="0" distL="0" distR="0" wp14:anchorId="7B1F8F40" wp14:editId="04C794F2">
            <wp:extent cx="5596530" cy="6858000"/>
            <wp:effectExtent l="0" t="0" r="4170" b="0"/>
            <wp:docPr id="1" name="slid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96530" cy="6858000"/>
                    </a:xfrm>
                    <a:prstGeom prst="rect">
                      <a:avLst/>
                    </a:prstGeom>
                    <a:noFill/>
                    <a:ln>
                      <a:noFill/>
                      <a:prstDash/>
                    </a:ln>
                  </pic:spPr>
                </pic:pic>
              </a:graphicData>
            </a:graphic>
          </wp:inline>
        </w:drawing>
      </w:r>
    </w:p>
    <w:p w14:paraId="4BF9F33D" w14:textId="77777777" w:rsidR="00735978" w:rsidRPr="002F63BF" w:rsidRDefault="009C130F">
      <w:pPr>
        <w:rPr>
          <w:rFonts w:ascii="Times New Roman" w:hAnsi="Times New Roman"/>
        </w:rPr>
      </w:pPr>
      <w:hyperlink r:id="rId9" w:history="1">
        <w:r w:rsidRPr="002F63BF">
          <w:rPr>
            <w:rStyle w:val="Hyperlink"/>
            <w:rFonts w:ascii="Times New Roman" w:hAnsi="Times New Roman"/>
          </w:rPr>
          <w:t>https://public.tableau.com/profile/ramya1072#!/vizhome/geographicLocation/Sheet1?publish=yes</w:t>
        </w:r>
      </w:hyperlink>
    </w:p>
    <w:p w14:paraId="4EF55974" w14:textId="77777777" w:rsidR="00735978" w:rsidRPr="002F63BF" w:rsidRDefault="009C130F">
      <w:pPr>
        <w:rPr>
          <w:rFonts w:ascii="Times New Roman" w:hAnsi="Times New Roman"/>
        </w:rPr>
      </w:pPr>
      <w:r w:rsidRPr="002F63BF">
        <w:rPr>
          <w:rFonts w:ascii="Times New Roman" w:hAnsi="Times New Roman"/>
        </w:rPr>
        <w:t xml:space="preserve">The chart illustrates the geographic location of property listings and neighbourhood in the Dublin </w:t>
      </w:r>
      <w:proofErr w:type="gramStart"/>
      <w:r w:rsidRPr="002F63BF">
        <w:rPr>
          <w:rFonts w:ascii="Times New Roman" w:hAnsi="Times New Roman"/>
        </w:rPr>
        <w:t>city .</w:t>
      </w:r>
      <w:proofErr w:type="gramEnd"/>
    </w:p>
    <w:p w14:paraId="35759F5E" w14:textId="77777777" w:rsidR="00735978" w:rsidRDefault="00735978"/>
    <w:p w14:paraId="7C6FA606" w14:textId="77777777" w:rsidR="00735978" w:rsidRDefault="00735978"/>
    <w:p w14:paraId="62411BF4" w14:textId="77777777" w:rsidR="00735978" w:rsidRDefault="00735978"/>
    <w:p w14:paraId="76DA4F81" w14:textId="77777777" w:rsidR="00735978" w:rsidRDefault="009C130F">
      <w:r>
        <w:rPr>
          <w:noProof/>
        </w:rPr>
        <w:lastRenderedPageBreak/>
        <w:drawing>
          <wp:inline distT="0" distB="0" distL="0" distR="0" wp14:anchorId="77A9C3C7" wp14:editId="46C8AE84">
            <wp:extent cx="5731514" cy="2498085"/>
            <wp:effectExtent l="0" t="0" r="2536" b="0"/>
            <wp:docPr id="2" name="slid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2498085"/>
                    </a:xfrm>
                    <a:prstGeom prst="rect">
                      <a:avLst/>
                    </a:prstGeom>
                    <a:noFill/>
                    <a:ln>
                      <a:noFill/>
                      <a:prstDash/>
                    </a:ln>
                  </pic:spPr>
                </pic:pic>
              </a:graphicData>
            </a:graphic>
          </wp:inline>
        </w:drawing>
      </w:r>
    </w:p>
    <w:p w14:paraId="30290F56" w14:textId="77777777" w:rsidR="00735978" w:rsidRDefault="009C130F">
      <w:r>
        <w:rPr>
          <w:noProof/>
        </w:rPr>
        <w:drawing>
          <wp:inline distT="0" distB="0" distL="0" distR="0" wp14:anchorId="1BDBD64C" wp14:editId="5BB8DB01">
            <wp:extent cx="6138257" cy="4594896"/>
            <wp:effectExtent l="0" t="0" r="0" b="0"/>
            <wp:docPr id="3" name="slid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38257" cy="4594896"/>
                    </a:xfrm>
                    <a:prstGeom prst="rect">
                      <a:avLst/>
                    </a:prstGeom>
                    <a:noFill/>
                    <a:ln>
                      <a:noFill/>
                      <a:prstDash/>
                    </a:ln>
                  </pic:spPr>
                </pic:pic>
              </a:graphicData>
            </a:graphic>
          </wp:inline>
        </w:drawing>
      </w:r>
    </w:p>
    <w:p w14:paraId="323E194E" w14:textId="77777777" w:rsidR="00735978" w:rsidRDefault="00735978"/>
    <w:p w14:paraId="135D8E9E" w14:textId="77777777" w:rsidR="00735978" w:rsidRDefault="00735978"/>
    <w:p w14:paraId="07350F9B" w14:textId="77777777" w:rsidR="00735978" w:rsidRDefault="009C130F">
      <w:r>
        <w:rPr>
          <w:noProof/>
        </w:rPr>
        <w:lastRenderedPageBreak/>
        <w:drawing>
          <wp:inline distT="0" distB="0" distL="0" distR="0" wp14:anchorId="5DB69472" wp14:editId="4069C683">
            <wp:extent cx="5731514" cy="2893691"/>
            <wp:effectExtent l="0" t="0" r="2536" b="1909"/>
            <wp:docPr id="4" name="slid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2893691"/>
                    </a:xfrm>
                    <a:prstGeom prst="rect">
                      <a:avLst/>
                    </a:prstGeom>
                    <a:noFill/>
                    <a:ln>
                      <a:noFill/>
                      <a:prstDash/>
                    </a:ln>
                  </pic:spPr>
                </pic:pic>
              </a:graphicData>
            </a:graphic>
          </wp:inline>
        </w:drawing>
      </w:r>
    </w:p>
    <w:p w14:paraId="19A4565F" w14:textId="77777777" w:rsidR="00735978" w:rsidRDefault="00735978"/>
    <w:p w14:paraId="509242AB" w14:textId="77777777" w:rsidR="00735978" w:rsidRDefault="00735978"/>
    <w:p w14:paraId="161470E4" w14:textId="77777777" w:rsidR="00735978" w:rsidRPr="002F63BF" w:rsidRDefault="009C130F">
      <w:pPr>
        <w:rPr>
          <w:rFonts w:ascii="Times New Roman" w:hAnsi="Times New Roman"/>
        </w:rPr>
      </w:pPr>
      <w:hyperlink r:id="rId13" w:history="1">
        <w:r w:rsidRPr="002F63BF">
          <w:rPr>
            <w:rStyle w:val="Hyperlink"/>
            <w:rFonts w:ascii="Times New Roman" w:hAnsi="Times New Roman"/>
          </w:rPr>
          <w:t>https://public.tableau.com/profile/ramya1072#!/vizhome/Listing_15540659025570/Sheet12?publish=yes</w:t>
        </w:r>
      </w:hyperlink>
    </w:p>
    <w:p w14:paraId="293B9B58" w14:textId="77777777" w:rsidR="00735978" w:rsidRPr="002F63BF" w:rsidRDefault="009C130F">
      <w:pPr>
        <w:rPr>
          <w:rFonts w:ascii="Times New Roman" w:hAnsi="Times New Roman"/>
        </w:rPr>
      </w:pPr>
      <w:hyperlink r:id="rId14" w:history="1">
        <w:r w:rsidRPr="002F63BF">
          <w:rPr>
            <w:rStyle w:val="Hyperlink"/>
            <w:rFonts w:ascii="Times New Roman" w:hAnsi="Times New Roman"/>
          </w:rPr>
          <w:t>https://public.tableau.com/profile/ramya1072#!/vizhome/ReviewBreakdown/Sheet12?publish=yes</w:t>
        </w:r>
      </w:hyperlink>
    </w:p>
    <w:p w14:paraId="6EC34181" w14:textId="77777777" w:rsidR="00735978" w:rsidRPr="002F63BF" w:rsidRDefault="009C130F">
      <w:pPr>
        <w:rPr>
          <w:rFonts w:ascii="Times New Roman" w:hAnsi="Times New Roman"/>
        </w:rPr>
      </w:pPr>
      <w:hyperlink r:id="rId15" w:history="1">
        <w:r w:rsidRPr="002F63BF">
          <w:rPr>
            <w:rStyle w:val="Hyperlink"/>
            <w:rFonts w:ascii="Times New Roman" w:hAnsi="Times New Roman"/>
          </w:rPr>
          <w:t>https://public.tableau.com/profile/ramya1072#!/vizhome/ListingBreakdown/Sheet9?publish=yes</w:t>
        </w:r>
      </w:hyperlink>
    </w:p>
    <w:p w14:paraId="53B4D717" w14:textId="77777777" w:rsidR="00735978" w:rsidRPr="002F63BF" w:rsidRDefault="00735978">
      <w:pPr>
        <w:rPr>
          <w:rFonts w:ascii="Times New Roman" w:hAnsi="Times New Roman"/>
        </w:rPr>
      </w:pPr>
    </w:p>
    <w:p w14:paraId="5BAC767A" w14:textId="77777777" w:rsidR="00735978" w:rsidRPr="002F63BF" w:rsidRDefault="009C130F">
      <w:pPr>
        <w:rPr>
          <w:rFonts w:ascii="Times New Roman" w:hAnsi="Times New Roman"/>
        </w:rPr>
      </w:pPr>
      <w:r w:rsidRPr="002F63BF">
        <w:rPr>
          <w:rFonts w:ascii="Times New Roman" w:hAnsi="Times New Roman"/>
        </w:rPr>
        <w:t>The statistics demonstrated above gives an insight of all the properties hosted based on the room Type. This enables the business to understand the trending t</w:t>
      </w:r>
      <w:r w:rsidRPr="002F63BF">
        <w:rPr>
          <w:rFonts w:ascii="Times New Roman" w:hAnsi="Times New Roman"/>
        </w:rPr>
        <w:t>ype of accommodation.</w:t>
      </w:r>
    </w:p>
    <w:p w14:paraId="024A2075" w14:textId="77777777" w:rsidR="00735978" w:rsidRDefault="00735978"/>
    <w:p w14:paraId="70CBDED3" w14:textId="77777777" w:rsidR="00735978" w:rsidRDefault="00735978"/>
    <w:p w14:paraId="583038F1" w14:textId="77777777" w:rsidR="00735978" w:rsidRDefault="009C130F">
      <w:r>
        <w:rPr>
          <w:noProof/>
        </w:rPr>
        <w:lastRenderedPageBreak/>
        <w:drawing>
          <wp:inline distT="0" distB="0" distL="0" distR="0" wp14:anchorId="34F1550D" wp14:editId="295895D0">
            <wp:extent cx="5731514" cy="5085719"/>
            <wp:effectExtent l="0" t="0" r="2536" b="631"/>
            <wp:docPr id="5" name="slid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5085719"/>
                    </a:xfrm>
                    <a:prstGeom prst="rect">
                      <a:avLst/>
                    </a:prstGeom>
                    <a:noFill/>
                    <a:ln>
                      <a:noFill/>
                      <a:prstDash/>
                    </a:ln>
                  </pic:spPr>
                </pic:pic>
              </a:graphicData>
            </a:graphic>
          </wp:inline>
        </w:drawing>
      </w:r>
    </w:p>
    <w:p w14:paraId="4D0562DF" w14:textId="77777777" w:rsidR="00735978" w:rsidRDefault="00735978"/>
    <w:p w14:paraId="62AEDF60" w14:textId="77777777" w:rsidR="00735978" w:rsidRPr="002F63BF" w:rsidRDefault="009C130F">
      <w:pPr>
        <w:rPr>
          <w:rFonts w:ascii="Times New Roman" w:hAnsi="Times New Roman"/>
        </w:rPr>
      </w:pPr>
      <w:hyperlink r:id="rId17" w:history="1">
        <w:r w:rsidRPr="002F63BF">
          <w:rPr>
            <w:rStyle w:val="Hyperlink"/>
            <w:rFonts w:ascii="Times New Roman" w:hAnsi="Times New Roman"/>
          </w:rPr>
          <w:t>https://public.tableau.com/profile/ramya1072#!/vizhome/Popularregion/Sheet10?publish=yes</w:t>
        </w:r>
      </w:hyperlink>
    </w:p>
    <w:p w14:paraId="5E761747" w14:textId="345BF1D4" w:rsidR="00735978" w:rsidRPr="002F63BF" w:rsidRDefault="009C130F">
      <w:pPr>
        <w:rPr>
          <w:rFonts w:ascii="Times New Roman" w:hAnsi="Times New Roman"/>
        </w:rPr>
      </w:pPr>
      <w:r w:rsidRPr="002F63BF">
        <w:rPr>
          <w:rFonts w:ascii="Times New Roman" w:hAnsi="Times New Roman"/>
        </w:rPr>
        <w:t xml:space="preserve">This plot shows </w:t>
      </w:r>
      <w:proofErr w:type="gramStart"/>
      <w:r w:rsidRPr="002F63BF">
        <w:rPr>
          <w:rFonts w:ascii="Times New Roman" w:hAnsi="Times New Roman"/>
        </w:rPr>
        <w:t>the  most</w:t>
      </w:r>
      <w:proofErr w:type="gramEnd"/>
      <w:r w:rsidRPr="002F63BF">
        <w:rPr>
          <w:rFonts w:ascii="Times New Roman" w:hAnsi="Times New Roman"/>
        </w:rPr>
        <w:t xml:space="preserve"> popular </w:t>
      </w:r>
      <w:r w:rsidRPr="002F63BF">
        <w:rPr>
          <w:rFonts w:ascii="Times New Roman" w:hAnsi="Times New Roman"/>
        </w:rPr>
        <w:t xml:space="preserve">region in Dublin .This will give insight to the business for approaching valuable market area. Investment in these areas could prove beneficial as </w:t>
      </w:r>
      <w:proofErr w:type="gramStart"/>
      <w:r w:rsidRPr="002F63BF">
        <w:rPr>
          <w:rFonts w:ascii="Times New Roman" w:hAnsi="Times New Roman"/>
        </w:rPr>
        <w:t>these  are</w:t>
      </w:r>
      <w:proofErr w:type="gramEnd"/>
      <w:r w:rsidRPr="002F63BF">
        <w:rPr>
          <w:rFonts w:ascii="Times New Roman" w:hAnsi="Times New Roman"/>
        </w:rPr>
        <w:t xml:space="preserve"> the highly recommended areas in accordance with the data</w:t>
      </w:r>
    </w:p>
    <w:p w14:paraId="7367D854" w14:textId="77777777" w:rsidR="00735978" w:rsidRDefault="00735978"/>
    <w:p w14:paraId="2F1196A8" w14:textId="6433D667" w:rsidR="00735978" w:rsidRPr="002F63BF" w:rsidRDefault="009C130F">
      <w:pPr>
        <w:rPr>
          <w:rFonts w:ascii="Times New Roman" w:hAnsi="Times New Roman"/>
        </w:rPr>
      </w:pPr>
      <w:r w:rsidRPr="002F63BF">
        <w:rPr>
          <w:rFonts w:ascii="Times New Roman" w:hAnsi="Times New Roman"/>
        </w:rPr>
        <w:t xml:space="preserve">We analyse the average revenue of the </w:t>
      </w:r>
      <w:r w:rsidRPr="002F63BF">
        <w:rPr>
          <w:rFonts w:ascii="Times New Roman" w:hAnsi="Times New Roman"/>
        </w:rPr>
        <w:t>property with the formulae</w:t>
      </w:r>
    </w:p>
    <w:p w14:paraId="33B523E1" w14:textId="77777777" w:rsidR="002F63BF" w:rsidRPr="002F63BF" w:rsidRDefault="002F63BF">
      <w:pPr>
        <w:rPr>
          <w:rFonts w:ascii="Times New Roman" w:hAnsi="Times New Roman"/>
        </w:rPr>
      </w:pPr>
    </w:p>
    <w:p w14:paraId="50CD85C5" w14:textId="77777777" w:rsidR="00735978" w:rsidRPr="002F63BF" w:rsidRDefault="009C130F">
      <w:pPr>
        <w:rPr>
          <w:rFonts w:ascii="Times New Roman" w:hAnsi="Times New Roman"/>
        </w:rPr>
      </w:pPr>
      <w:r w:rsidRPr="002F63BF">
        <w:rPr>
          <w:rFonts w:ascii="Times New Roman" w:hAnsi="Times New Roman"/>
          <w:i/>
        </w:rPr>
        <w:t xml:space="preserve">Number of Reviews </w:t>
      </w:r>
      <w:r w:rsidRPr="002F63BF">
        <w:rPr>
          <w:rFonts w:ascii="Times New Roman" w:hAnsi="Times New Roman"/>
          <w:b/>
          <w:i/>
        </w:rPr>
        <w:t xml:space="preserve">x </w:t>
      </w:r>
      <w:r w:rsidRPr="002F63BF">
        <w:rPr>
          <w:rFonts w:ascii="Times New Roman" w:hAnsi="Times New Roman"/>
          <w:i/>
        </w:rPr>
        <w:t xml:space="preserve">Price of Listing </w:t>
      </w:r>
      <w:r w:rsidRPr="002F63BF">
        <w:rPr>
          <w:rFonts w:ascii="Times New Roman" w:hAnsi="Times New Roman"/>
          <w:b/>
          <w:i/>
        </w:rPr>
        <w:t xml:space="preserve">x </w:t>
      </w:r>
      <w:r w:rsidRPr="002F63BF">
        <w:rPr>
          <w:rFonts w:ascii="Times New Roman" w:hAnsi="Times New Roman"/>
          <w:i/>
        </w:rPr>
        <w:t>Minimum Length of Stay</w:t>
      </w:r>
    </w:p>
    <w:p w14:paraId="7791AF21" w14:textId="77777777" w:rsidR="00735978" w:rsidRPr="002F63BF" w:rsidRDefault="00735978">
      <w:pPr>
        <w:rPr>
          <w:rFonts w:ascii="Times New Roman" w:hAnsi="Times New Roman"/>
        </w:rPr>
      </w:pPr>
    </w:p>
    <w:p w14:paraId="2AF879A7" w14:textId="77777777" w:rsidR="00735978" w:rsidRPr="002F63BF" w:rsidRDefault="009C130F">
      <w:pPr>
        <w:rPr>
          <w:rFonts w:ascii="Times New Roman" w:hAnsi="Times New Roman"/>
        </w:rPr>
      </w:pPr>
      <w:r w:rsidRPr="002F63BF">
        <w:rPr>
          <w:rFonts w:ascii="Times New Roman" w:hAnsi="Times New Roman"/>
        </w:rPr>
        <w:t>This will serve as an estimate of the revenue since guests are likely to stay longer than the minimum number of nights required.</w:t>
      </w:r>
    </w:p>
    <w:p w14:paraId="195FCE77" w14:textId="77777777" w:rsidR="00735978" w:rsidRDefault="00735978"/>
    <w:p w14:paraId="0B807A0F" w14:textId="77777777" w:rsidR="00735978" w:rsidRDefault="009C130F">
      <w:r>
        <w:rPr>
          <w:noProof/>
        </w:rPr>
        <w:lastRenderedPageBreak/>
        <w:drawing>
          <wp:inline distT="0" distB="0" distL="0" distR="0" wp14:anchorId="467807FB" wp14:editId="05D7039A">
            <wp:extent cx="4198092" cy="6858000"/>
            <wp:effectExtent l="0" t="0" r="0" b="0"/>
            <wp:docPr id="6" name="slid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98092" cy="6858000"/>
                    </a:xfrm>
                    <a:prstGeom prst="rect">
                      <a:avLst/>
                    </a:prstGeom>
                    <a:noFill/>
                    <a:ln>
                      <a:noFill/>
                      <a:prstDash/>
                    </a:ln>
                  </pic:spPr>
                </pic:pic>
              </a:graphicData>
            </a:graphic>
          </wp:inline>
        </w:drawing>
      </w:r>
    </w:p>
    <w:p w14:paraId="5AD74838" w14:textId="77777777" w:rsidR="00735978" w:rsidRPr="002F63BF" w:rsidRDefault="009C130F">
      <w:pPr>
        <w:rPr>
          <w:rFonts w:ascii="Times New Roman" w:hAnsi="Times New Roman"/>
        </w:rPr>
      </w:pPr>
      <w:hyperlink r:id="rId19" w:history="1">
        <w:r w:rsidRPr="002F63BF">
          <w:rPr>
            <w:rStyle w:val="Hyperlink"/>
            <w:rFonts w:ascii="Times New Roman" w:hAnsi="Times New Roman"/>
          </w:rPr>
          <w:t>https://public.tableau.com/profile/ramya1072#!/vizhome/AverageAnnualRevenue/AverageRevenue?publish=yes</w:t>
        </w:r>
      </w:hyperlink>
    </w:p>
    <w:p w14:paraId="0FFA8415" w14:textId="77777777" w:rsidR="00735978" w:rsidRPr="002F63BF" w:rsidRDefault="009C130F">
      <w:pPr>
        <w:rPr>
          <w:rFonts w:ascii="Times New Roman" w:hAnsi="Times New Roman"/>
        </w:rPr>
      </w:pPr>
      <w:r w:rsidRPr="002F63BF">
        <w:rPr>
          <w:rFonts w:ascii="Times New Roman" w:hAnsi="Times New Roman"/>
        </w:rPr>
        <w:t>Based on the chart, we can infer th</w:t>
      </w:r>
      <w:r w:rsidRPr="002F63BF">
        <w:rPr>
          <w:rFonts w:ascii="Times New Roman" w:hAnsi="Times New Roman"/>
        </w:rPr>
        <w:t xml:space="preserve">at in </w:t>
      </w:r>
      <w:r w:rsidRPr="002F63BF">
        <w:rPr>
          <w:rFonts w:ascii="Times New Roman" w:hAnsi="Times New Roman"/>
          <w:b/>
        </w:rPr>
        <w:t xml:space="preserve">Dublin Renting out an entire apartment or house in Dublin is likely to result in good </w:t>
      </w:r>
      <w:proofErr w:type="gramStart"/>
      <w:r w:rsidRPr="002F63BF">
        <w:rPr>
          <w:rFonts w:ascii="Times New Roman" w:hAnsi="Times New Roman"/>
          <w:b/>
        </w:rPr>
        <w:t>revenues</w:t>
      </w:r>
      <w:r w:rsidRPr="002F63BF">
        <w:rPr>
          <w:rFonts w:ascii="Times New Roman" w:hAnsi="Times New Roman"/>
        </w:rPr>
        <w:t xml:space="preserve"> .Expect</w:t>
      </w:r>
      <w:proofErr w:type="gramEnd"/>
      <w:r w:rsidRPr="002F63BF">
        <w:rPr>
          <w:rFonts w:ascii="Times New Roman" w:hAnsi="Times New Roman"/>
        </w:rPr>
        <w:t xml:space="preserve"> to receive annual revenues of  1,777,295 for condominium and 1043,184 for an  entire apartment. While there might be other property types (</w:t>
      </w:r>
      <w:proofErr w:type="spellStart"/>
      <w:proofErr w:type="gramStart"/>
      <w:r w:rsidRPr="002F63BF">
        <w:rPr>
          <w:rFonts w:ascii="Times New Roman" w:hAnsi="Times New Roman"/>
        </w:rPr>
        <w:t>Loft,BB</w:t>
      </w:r>
      <w:proofErr w:type="spellEnd"/>
      <w:proofErr w:type="gramEnd"/>
      <w:r w:rsidRPr="002F63BF">
        <w:rPr>
          <w:rFonts w:ascii="Times New Roman" w:hAnsi="Times New Roman"/>
        </w:rPr>
        <w:t xml:space="preserve"> </w:t>
      </w:r>
      <w:r w:rsidRPr="002F63BF">
        <w:rPr>
          <w:rFonts w:ascii="Times New Roman" w:hAnsi="Times New Roman"/>
        </w:rPr>
        <w:t>etc) that generate higher revenues ,they compromised a smaller proportion of Dublin’s listing and thus of more likely to serve smaller niche market.</w:t>
      </w:r>
    </w:p>
    <w:p w14:paraId="18A9D726" w14:textId="77777777" w:rsidR="00735978" w:rsidRDefault="00735978"/>
    <w:p w14:paraId="46AF8527" w14:textId="77777777" w:rsidR="00735978" w:rsidRDefault="009C130F">
      <w:r>
        <w:rPr>
          <w:noProof/>
        </w:rPr>
        <w:lastRenderedPageBreak/>
        <w:drawing>
          <wp:inline distT="0" distB="0" distL="0" distR="0" wp14:anchorId="24B1CF23" wp14:editId="5464414A">
            <wp:extent cx="5731514" cy="4955535"/>
            <wp:effectExtent l="0" t="0" r="2536" b="0"/>
            <wp:docPr id="7" name="slid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4955535"/>
                    </a:xfrm>
                    <a:prstGeom prst="rect">
                      <a:avLst/>
                    </a:prstGeom>
                    <a:noFill/>
                    <a:ln>
                      <a:noFill/>
                      <a:prstDash/>
                    </a:ln>
                  </pic:spPr>
                </pic:pic>
              </a:graphicData>
            </a:graphic>
          </wp:inline>
        </w:drawing>
      </w:r>
    </w:p>
    <w:p w14:paraId="5693F36C" w14:textId="77777777" w:rsidR="00735978" w:rsidRPr="002F63BF" w:rsidRDefault="00735978">
      <w:pPr>
        <w:rPr>
          <w:rFonts w:ascii="Times New Roman" w:hAnsi="Times New Roman"/>
        </w:rPr>
      </w:pPr>
    </w:p>
    <w:p w14:paraId="04EE504D" w14:textId="77777777" w:rsidR="00735978" w:rsidRPr="002F63BF" w:rsidRDefault="009C130F">
      <w:pPr>
        <w:rPr>
          <w:rFonts w:ascii="Times New Roman" w:hAnsi="Times New Roman"/>
        </w:rPr>
      </w:pPr>
      <w:hyperlink r:id="rId21" w:history="1">
        <w:r w:rsidRPr="002F63BF">
          <w:rPr>
            <w:rStyle w:val="Hyperlink"/>
            <w:rFonts w:ascii="Times New Roman" w:hAnsi="Times New Roman"/>
          </w:rPr>
          <w:t>https://public.tableau.com/profile/ramya1072#!/vizhome/NumberOfListings/Numberoflistingsbypropertytypeindublin2019?publish=yes</w:t>
        </w:r>
      </w:hyperlink>
    </w:p>
    <w:p w14:paraId="458B5A30" w14:textId="77777777" w:rsidR="00735978" w:rsidRPr="002F63BF" w:rsidRDefault="00735978">
      <w:pPr>
        <w:rPr>
          <w:rFonts w:ascii="Times New Roman" w:hAnsi="Times New Roman"/>
        </w:rPr>
      </w:pPr>
    </w:p>
    <w:p w14:paraId="0E0FB078" w14:textId="77777777" w:rsidR="00735978" w:rsidRPr="002F63BF" w:rsidRDefault="009C130F">
      <w:pPr>
        <w:rPr>
          <w:rFonts w:ascii="Times New Roman" w:hAnsi="Times New Roman"/>
        </w:rPr>
      </w:pPr>
      <w:r w:rsidRPr="002F63BF">
        <w:rPr>
          <w:rFonts w:ascii="Times New Roman" w:hAnsi="Times New Roman"/>
        </w:rPr>
        <w:t>Chart provides an insight of total listing of each property type.  It is known that pro</w:t>
      </w:r>
      <w:r w:rsidRPr="002F63BF">
        <w:rPr>
          <w:rFonts w:ascii="Times New Roman" w:hAnsi="Times New Roman"/>
        </w:rPr>
        <w:t xml:space="preserve">perties which accommodates more guest are also more likely to generate higher revenue in Dublin. The average revenue for accommodating 4 </w:t>
      </w:r>
      <w:proofErr w:type="gramStart"/>
      <w:r w:rsidRPr="002F63BF">
        <w:rPr>
          <w:rFonts w:ascii="Times New Roman" w:hAnsi="Times New Roman"/>
        </w:rPr>
        <w:t>guest</w:t>
      </w:r>
      <w:proofErr w:type="gramEnd"/>
      <w:r w:rsidRPr="002F63BF">
        <w:rPr>
          <w:rFonts w:ascii="Times New Roman" w:hAnsi="Times New Roman"/>
        </w:rPr>
        <w:t xml:space="preserve"> was almost double the revenue for properties accommodating 2 guest </w:t>
      </w:r>
    </w:p>
    <w:p w14:paraId="0AF19495" w14:textId="77777777" w:rsidR="00735978" w:rsidRDefault="00735978"/>
    <w:p w14:paraId="70DDD950" w14:textId="77777777" w:rsidR="00735978" w:rsidRDefault="00735978"/>
    <w:p w14:paraId="09E6D351" w14:textId="77777777" w:rsidR="00735978" w:rsidRDefault="00735978"/>
    <w:p w14:paraId="77458AA3" w14:textId="77777777" w:rsidR="00735978" w:rsidRDefault="00735978"/>
    <w:p w14:paraId="41E4829B" w14:textId="77777777" w:rsidR="00735978" w:rsidRDefault="00735978"/>
    <w:p w14:paraId="767343A8" w14:textId="77777777" w:rsidR="00735978" w:rsidRDefault="00735978"/>
    <w:p w14:paraId="3EF76B95" w14:textId="77777777" w:rsidR="00735978" w:rsidRDefault="00735978"/>
    <w:p w14:paraId="34E70E2B" w14:textId="77777777" w:rsidR="00735978" w:rsidRDefault="009C130F">
      <w:r>
        <w:rPr>
          <w:noProof/>
        </w:rPr>
        <w:lastRenderedPageBreak/>
        <w:drawing>
          <wp:inline distT="0" distB="0" distL="0" distR="0" wp14:anchorId="252989FA" wp14:editId="459F0A58">
            <wp:extent cx="5731514" cy="3643627"/>
            <wp:effectExtent l="0" t="0" r="2536" b="0"/>
            <wp:docPr id="8" name="slid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3643627"/>
                    </a:xfrm>
                    <a:prstGeom prst="rect">
                      <a:avLst/>
                    </a:prstGeom>
                    <a:noFill/>
                    <a:ln>
                      <a:noFill/>
                      <a:prstDash/>
                    </a:ln>
                  </pic:spPr>
                </pic:pic>
              </a:graphicData>
            </a:graphic>
          </wp:inline>
        </w:drawing>
      </w:r>
    </w:p>
    <w:p w14:paraId="1F1755B3" w14:textId="77777777" w:rsidR="00735978" w:rsidRDefault="00735978"/>
    <w:p w14:paraId="5D3F71D7" w14:textId="77777777" w:rsidR="00735978" w:rsidRPr="002F63BF" w:rsidRDefault="009C130F">
      <w:pPr>
        <w:rPr>
          <w:rFonts w:ascii="Times New Roman" w:hAnsi="Times New Roman"/>
        </w:rPr>
      </w:pPr>
      <w:hyperlink r:id="rId23" w:history="1">
        <w:r w:rsidRPr="002F63BF">
          <w:rPr>
            <w:rStyle w:val="Hyperlink"/>
            <w:rFonts w:ascii="Times New Roman" w:hAnsi="Times New Roman"/>
          </w:rPr>
          <w:t>https://public.tableau.com/profile/ramya1072#!/vizhome/RevenueinNeigbourhood/AverageRevenueineachneighbourhood?publish=yes</w:t>
        </w:r>
      </w:hyperlink>
    </w:p>
    <w:p w14:paraId="65FF3FB0" w14:textId="77777777" w:rsidR="00735978" w:rsidRPr="002F63BF" w:rsidRDefault="00735978">
      <w:pPr>
        <w:rPr>
          <w:rFonts w:ascii="Times New Roman" w:hAnsi="Times New Roman"/>
        </w:rPr>
      </w:pPr>
    </w:p>
    <w:p w14:paraId="0C3B2313" w14:textId="77777777" w:rsidR="00735978" w:rsidRPr="002F63BF" w:rsidRDefault="00735978">
      <w:pPr>
        <w:rPr>
          <w:rFonts w:ascii="Times New Roman" w:hAnsi="Times New Roman"/>
        </w:rPr>
      </w:pPr>
    </w:p>
    <w:p w14:paraId="53BD451A" w14:textId="77777777" w:rsidR="00735978" w:rsidRPr="002F63BF" w:rsidRDefault="009C130F">
      <w:pPr>
        <w:rPr>
          <w:rFonts w:ascii="Times New Roman" w:hAnsi="Times New Roman"/>
          <w:b/>
        </w:rPr>
      </w:pPr>
      <w:r w:rsidRPr="002F63BF">
        <w:rPr>
          <w:rFonts w:ascii="Times New Roman" w:hAnsi="Times New Roman"/>
          <w:b/>
        </w:rPr>
        <w:t>Trinity College and Old Ci</w:t>
      </w:r>
      <w:r w:rsidRPr="002F63BF">
        <w:rPr>
          <w:rFonts w:ascii="Times New Roman" w:hAnsi="Times New Roman"/>
          <w:b/>
        </w:rPr>
        <w:t>ty are the best performing neighbourhoods in Dublin</w:t>
      </w:r>
    </w:p>
    <w:p w14:paraId="1F10CEF0" w14:textId="77777777" w:rsidR="00735978" w:rsidRPr="002F63BF" w:rsidRDefault="009C130F">
      <w:pPr>
        <w:rPr>
          <w:rFonts w:ascii="Times New Roman" w:hAnsi="Times New Roman"/>
        </w:rPr>
      </w:pPr>
      <w:r w:rsidRPr="002F63BF">
        <w:rPr>
          <w:rFonts w:ascii="Times New Roman" w:hAnsi="Times New Roman"/>
        </w:rPr>
        <w:t xml:space="preserve">In Dublin, Trinity College generated the highest revenue among all neighbourhood in 2019 and old city being the </w:t>
      </w:r>
      <w:proofErr w:type="gramStart"/>
      <w:r w:rsidRPr="002F63BF">
        <w:rPr>
          <w:rFonts w:ascii="Times New Roman" w:hAnsi="Times New Roman"/>
        </w:rPr>
        <w:t>next .Both</w:t>
      </w:r>
      <w:proofErr w:type="gramEnd"/>
      <w:r w:rsidRPr="002F63BF">
        <w:rPr>
          <w:rFonts w:ascii="Times New Roman" w:hAnsi="Times New Roman"/>
        </w:rPr>
        <w:t xml:space="preserve"> neighbourhood also ranked among the top 5 neighbourhood with regard to the total </w:t>
      </w:r>
      <w:r w:rsidRPr="002F63BF">
        <w:rPr>
          <w:rFonts w:ascii="Times New Roman" w:hAnsi="Times New Roman"/>
        </w:rPr>
        <w:t>number of listings available.</w:t>
      </w:r>
    </w:p>
    <w:p w14:paraId="62DF9484" w14:textId="77777777" w:rsidR="00735978" w:rsidRDefault="00735978"/>
    <w:p w14:paraId="36518929" w14:textId="77777777" w:rsidR="00735978" w:rsidRDefault="00735978"/>
    <w:p w14:paraId="7107B160" w14:textId="77777777" w:rsidR="00735978" w:rsidRDefault="009C130F">
      <w:r>
        <w:rPr>
          <w:noProof/>
        </w:rPr>
        <w:lastRenderedPageBreak/>
        <w:drawing>
          <wp:inline distT="0" distB="0" distL="0" distR="0" wp14:anchorId="015CB999" wp14:editId="5D48DE13">
            <wp:extent cx="3098974" cy="6858000"/>
            <wp:effectExtent l="0" t="0" r="6176" b="0"/>
            <wp:docPr id="9" name="slid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8974" cy="6858000"/>
                    </a:xfrm>
                    <a:prstGeom prst="rect">
                      <a:avLst/>
                    </a:prstGeom>
                    <a:noFill/>
                    <a:ln>
                      <a:noFill/>
                      <a:prstDash/>
                    </a:ln>
                  </pic:spPr>
                </pic:pic>
              </a:graphicData>
            </a:graphic>
          </wp:inline>
        </w:drawing>
      </w:r>
    </w:p>
    <w:p w14:paraId="4F2C94A7" w14:textId="77777777" w:rsidR="00735978" w:rsidRDefault="00735978"/>
    <w:p w14:paraId="7C4FB058" w14:textId="77777777" w:rsidR="00735978" w:rsidRPr="002F63BF" w:rsidRDefault="009C130F">
      <w:pPr>
        <w:rPr>
          <w:rFonts w:ascii="Times New Roman" w:hAnsi="Times New Roman"/>
        </w:rPr>
      </w:pPr>
      <w:hyperlink r:id="rId25" w:history="1">
        <w:r w:rsidRPr="002F63BF">
          <w:rPr>
            <w:rStyle w:val="Hyperlink"/>
            <w:rFonts w:ascii="Times New Roman" w:hAnsi="Times New Roman"/>
          </w:rPr>
          <w:t>https://public.tableau.com/profile/ramya1072#!/vizhome/Superhost/Sheet6?publish=yes</w:t>
        </w:r>
      </w:hyperlink>
    </w:p>
    <w:p w14:paraId="182D0C78" w14:textId="77777777" w:rsidR="00735978" w:rsidRPr="002F63BF" w:rsidRDefault="00735978">
      <w:pPr>
        <w:rPr>
          <w:rFonts w:ascii="Times New Roman" w:hAnsi="Times New Roman"/>
          <w:b/>
        </w:rPr>
      </w:pPr>
    </w:p>
    <w:p w14:paraId="13440BAC" w14:textId="77777777" w:rsidR="00735978" w:rsidRPr="002F63BF" w:rsidRDefault="009C130F">
      <w:pPr>
        <w:rPr>
          <w:rFonts w:ascii="Times New Roman" w:hAnsi="Times New Roman"/>
        </w:rPr>
      </w:pPr>
      <w:r w:rsidRPr="002F63BF">
        <w:rPr>
          <w:rFonts w:ascii="Times New Roman" w:hAnsi="Times New Roman"/>
          <w:b/>
        </w:rPr>
        <w:t xml:space="preserve">Airbnb Super Hosts earn more in </w:t>
      </w:r>
      <w:r w:rsidRPr="002F63BF">
        <w:rPr>
          <w:rFonts w:ascii="Times New Roman" w:hAnsi="Times New Roman"/>
          <w:b/>
        </w:rPr>
        <w:t xml:space="preserve">Dublin. </w:t>
      </w:r>
      <w:r w:rsidRPr="002F63BF">
        <w:rPr>
          <w:rFonts w:ascii="Times New Roman" w:hAnsi="Times New Roman"/>
        </w:rPr>
        <w:t xml:space="preserve">In Dublin, being recognized as an Airbnb super host is more likely to result in higher revenues. The requirement of super </w:t>
      </w:r>
      <w:proofErr w:type="gramStart"/>
      <w:r w:rsidRPr="002F63BF">
        <w:rPr>
          <w:rFonts w:ascii="Times New Roman" w:hAnsi="Times New Roman"/>
        </w:rPr>
        <w:t>host  are</w:t>
      </w:r>
      <w:proofErr w:type="gramEnd"/>
      <w:r w:rsidRPr="002F63BF">
        <w:rPr>
          <w:rFonts w:ascii="Times New Roman" w:hAnsi="Times New Roman"/>
        </w:rPr>
        <w:t xml:space="preserve"> as follows : </w:t>
      </w:r>
    </w:p>
    <w:p w14:paraId="3480822D" w14:textId="77777777" w:rsidR="00735978" w:rsidRPr="002F63BF" w:rsidRDefault="009C130F">
      <w:pPr>
        <w:rPr>
          <w:rFonts w:ascii="Times New Roman" w:hAnsi="Times New Roman"/>
        </w:rPr>
      </w:pPr>
      <w:r w:rsidRPr="002F63BF">
        <w:rPr>
          <w:rFonts w:ascii="Times New Roman" w:hAnsi="Times New Roman"/>
        </w:rPr>
        <w:t>4.8</w:t>
      </w:r>
      <w:proofErr w:type="gramStart"/>
      <w:r w:rsidRPr="002F63BF">
        <w:rPr>
          <w:rFonts w:ascii="Times New Roman" w:hAnsi="Times New Roman"/>
        </w:rPr>
        <w:t>+  overall</w:t>
      </w:r>
      <w:proofErr w:type="gramEnd"/>
      <w:r w:rsidRPr="002F63BF">
        <w:rPr>
          <w:rFonts w:ascii="Times New Roman" w:hAnsi="Times New Roman"/>
        </w:rPr>
        <w:t xml:space="preserve"> rating, Respond to at least 90% booking request within 24 hours, host at least 10 stays </w:t>
      </w:r>
      <w:r w:rsidRPr="002F63BF">
        <w:rPr>
          <w:rFonts w:ascii="Times New Roman" w:hAnsi="Times New Roman"/>
        </w:rPr>
        <w:t xml:space="preserve">a year and </w:t>
      </w:r>
      <w:proofErr w:type="spellStart"/>
      <w:r w:rsidRPr="002F63BF">
        <w:rPr>
          <w:rFonts w:ascii="Times New Roman" w:hAnsi="Times New Roman"/>
        </w:rPr>
        <w:t>honor</w:t>
      </w:r>
      <w:proofErr w:type="spellEnd"/>
      <w:r w:rsidRPr="002F63BF">
        <w:rPr>
          <w:rFonts w:ascii="Times New Roman" w:hAnsi="Times New Roman"/>
        </w:rPr>
        <w:t xml:space="preserve"> every reservations</w:t>
      </w:r>
    </w:p>
    <w:p w14:paraId="410ED722" w14:textId="77777777" w:rsidR="00735978" w:rsidRDefault="009C130F">
      <w:r>
        <w:rPr>
          <w:noProof/>
        </w:rPr>
        <w:lastRenderedPageBreak/>
        <w:drawing>
          <wp:inline distT="0" distB="0" distL="0" distR="0" wp14:anchorId="4F7C6149" wp14:editId="71ACFF6A">
            <wp:extent cx="5731514" cy="3272793"/>
            <wp:effectExtent l="0" t="0" r="2536" b="3807"/>
            <wp:docPr id="10" name="slid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4" cy="3272793"/>
                    </a:xfrm>
                    <a:prstGeom prst="rect">
                      <a:avLst/>
                    </a:prstGeom>
                    <a:noFill/>
                    <a:ln>
                      <a:noFill/>
                      <a:prstDash/>
                    </a:ln>
                  </pic:spPr>
                </pic:pic>
              </a:graphicData>
            </a:graphic>
          </wp:inline>
        </w:drawing>
      </w:r>
    </w:p>
    <w:p w14:paraId="71600492" w14:textId="77777777" w:rsidR="00735978" w:rsidRDefault="00735978"/>
    <w:p w14:paraId="0B9C5159" w14:textId="77777777" w:rsidR="00735978" w:rsidRPr="002F63BF" w:rsidRDefault="009C130F">
      <w:pPr>
        <w:rPr>
          <w:rFonts w:ascii="Times New Roman" w:hAnsi="Times New Roman"/>
        </w:rPr>
      </w:pPr>
      <w:hyperlink r:id="rId27" w:history="1">
        <w:r w:rsidRPr="002F63BF">
          <w:rPr>
            <w:rStyle w:val="Hyperlink"/>
            <w:rFonts w:ascii="Times New Roman" w:hAnsi="Times New Roman"/>
          </w:rPr>
          <w:t>https://public.tableau.com/profile/ramya1072#!/vizhome/ReviewScores_15540401398190/Sheet7?publish=</w:t>
        </w:r>
        <w:r w:rsidRPr="002F63BF">
          <w:rPr>
            <w:rStyle w:val="Hyperlink"/>
            <w:rFonts w:ascii="Times New Roman" w:hAnsi="Times New Roman"/>
          </w:rPr>
          <w:t>yes</w:t>
        </w:r>
      </w:hyperlink>
    </w:p>
    <w:p w14:paraId="06E98400" w14:textId="77777777" w:rsidR="00735978" w:rsidRPr="002F63BF" w:rsidRDefault="00735978">
      <w:pPr>
        <w:rPr>
          <w:rFonts w:ascii="Times New Roman" w:hAnsi="Times New Roman"/>
        </w:rPr>
      </w:pPr>
    </w:p>
    <w:p w14:paraId="47799E1C" w14:textId="77777777" w:rsidR="00735978" w:rsidRPr="002F63BF" w:rsidRDefault="009C130F">
      <w:pPr>
        <w:rPr>
          <w:rFonts w:ascii="Times New Roman" w:hAnsi="Times New Roman"/>
        </w:rPr>
      </w:pPr>
      <w:r w:rsidRPr="002F63BF">
        <w:rPr>
          <w:rFonts w:ascii="Times New Roman" w:hAnsi="Times New Roman"/>
        </w:rPr>
        <w:t>Customer prefers properties that provide good value for the price. Airbnb Customers in Dublin are primarily concerned with getting their money worth. Hence properties with higher review scores for value tend to perform better in Dublin</w:t>
      </w:r>
    </w:p>
    <w:p w14:paraId="1FB37529" w14:textId="77777777" w:rsidR="00735978" w:rsidRDefault="00735978"/>
    <w:p w14:paraId="42A26955" w14:textId="77777777" w:rsidR="00735978" w:rsidRDefault="009C130F">
      <w:r>
        <w:rPr>
          <w:noProof/>
        </w:rPr>
        <w:lastRenderedPageBreak/>
        <w:drawing>
          <wp:inline distT="0" distB="0" distL="0" distR="0" wp14:anchorId="14CF73CE" wp14:editId="759A67B2">
            <wp:extent cx="5731514" cy="5673723"/>
            <wp:effectExtent l="0" t="0" r="2536" b="3177"/>
            <wp:docPr id="11"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5673723"/>
                    </a:xfrm>
                    <a:prstGeom prst="rect">
                      <a:avLst/>
                    </a:prstGeom>
                    <a:noFill/>
                    <a:ln>
                      <a:noFill/>
                      <a:prstDash/>
                    </a:ln>
                  </pic:spPr>
                </pic:pic>
              </a:graphicData>
            </a:graphic>
          </wp:inline>
        </w:drawing>
      </w:r>
    </w:p>
    <w:p w14:paraId="6BAFA7A3" w14:textId="77777777" w:rsidR="00735978" w:rsidRPr="002F63BF" w:rsidRDefault="009C130F">
      <w:pPr>
        <w:rPr>
          <w:rFonts w:ascii="Times New Roman" w:hAnsi="Times New Roman"/>
        </w:rPr>
      </w:pPr>
      <w:r w:rsidRPr="002F63BF">
        <w:rPr>
          <w:rFonts w:ascii="Times New Roman" w:hAnsi="Times New Roman"/>
        </w:rPr>
        <w:t>Analysing Cu</w:t>
      </w:r>
      <w:r w:rsidRPr="002F63BF">
        <w:rPr>
          <w:rFonts w:ascii="Times New Roman" w:hAnsi="Times New Roman"/>
        </w:rPr>
        <w:t>stomer Reviews :The data provides tons of data ,customer reviews/feedback are important insight to understand ,An analysis of the word cloud shows interesting trends .Since the keywords are highlighted .Word Vector provides an effective way to figure out t</w:t>
      </w:r>
      <w:r w:rsidRPr="002F63BF">
        <w:rPr>
          <w:rFonts w:ascii="Times New Roman" w:hAnsi="Times New Roman"/>
        </w:rPr>
        <w:t>he closest words to particular search terms</w:t>
      </w:r>
    </w:p>
    <w:p w14:paraId="4CBEF62D" w14:textId="77777777" w:rsidR="00735978" w:rsidRPr="002F63BF" w:rsidRDefault="00735978">
      <w:pPr>
        <w:rPr>
          <w:rFonts w:ascii="Times New Roman" w:hAnsi="Times New Roman"/>
        </w:rPr>
      </w:pPr>
    </w:p>
    <w:p w14:paraId="54F6EDCB" w14:textId="77777777" w:rsidR="00735978" w:rsidRPr="002F63BF" w:rsidRDefault="009C130F">
      <w:pPr>
        <w:rPr>
          <w:rFonts w:ascii="Times New Roman" w:hAnsi="Times New Roman"/>
        </w:rPr>
      </w:pPr>
      <w:r w:rsidRPr="002F63BF">
        <w:rPr>
          <w:rFonts w:ascii="Times New Roman" w:hAnsi="Times New Roman"/>
        </w:rPr>
        <w:t xml:space="preserve">Based on the above </w:t>
      </w:r>
      <w:proofErr w:type="gramStart"/>
      <w:r w:rsidRPr="002F63BF">
        <w:rPr>
          <w:rFonts w:ascii="Times New Roman" w:hAnsi="Times New Roman"/>
        </w:rPr>
        <w:t>visualisation  we</w:t>
      </w:r>
      <w:proofErr w:type="gramEnd"/>
      <w:r w:rsidRPr="002F63BF">
        <w:rPr>
          <w:rFonts w:ascii="Times New Roman" w:hAnsi="Times New Roman"/>
        </w:rPr>
        <w:t xml:space="preserve"> have seen numerous strategies that will help in set up the Airbnb listing. We will now recap of the key findings</w:t>
      </w:r>
    </w:p>
    <w:p w14:paraId="200D6F99" w14:textId="77777777" w:rsidR="00735978" w:rsidRPr="002F63BF" w:rsidRDefault="009C130F">
      <w:pPr>
        <w:pStyle w:val="ListParagraph"/>
        <w:numPr>
          <w:ilvl w:val="0"/>
          <w:numId w:val="3"/>
        </w:numPr>
        <w:rPr>
          <w:rFonts w:ascii="Times New Roman" w:hAnsi="Times New Roman"/>
        </w:rPr>
      </w:pPr>
      <w:r w:rsidRPr="002F63BF">
        <w:rPr>
          <w:rFonts w:ascii="Times New Roman" w:hAnsi="Times New Roman"/>
        </w:rPr>
        <w:t>Trending Type of accommodation</w:t>
      </w:r>
    </w:p>
    <w:p w14:paraId="3E7EF4CF" w14:textId="77777777" w:rsidR="00735978" w:rsidRPr="002F63BF" w:rsidRDefault="009C130F">
      <w:pPr>
        <w:pStyle w:val="ListParagraph"/>
        <w:numPr>
          <w:ilvl w:val="0"/>
          <w:numId w:val="3"/>
        </w:numPr>
        <w:rPr>
          <w:rFonts w:ascii="Times New Roman" w:hAnsi="Times New Roman"/>
        </w:rPr>
      </w:pPr>
      <w:r w:rsidRPr="002F63BF">
        <w:rPr>
          <w:rFonts w:ascii="Times New Roman" w:hAnsi="Times New Roman"/>
        </w:rPr>
        <w:t>Most Popular region in Dublin</w:t>
      </w:r>
    </w:p>
    <w:p w14:paraId="278273D4" w14:textId="77777777" w:rsidR="00735978" w:rsidRPr="002F63BF" w:rsidRDefault="009C130F">
      <w:pPr>
        <w:pStyle w:val="ListParagraph"/>
        <w:numPr>
          <w:ilvl w:val="0"/>
          <w:numId w:val="3"/>
        </w:numPr>
        <w:rPr>
          <w:rFonts w:ascii="Times New Roman" w:hAnsi="Times New Roman"/>
        </w:rPr>
      </w:pPr>
      <w:r w:rsidRPr="002F63BF">
        <w:rPr>
          <w:rFonts w:ascii="Times New Roman" w:hAnsi="Times New Roman"/>
        </w:rPr>
        <w:t>Renting an entire apartment is likely to bring in a good and stable revenue</w:t>
      </w:r>
    </w:p>
    <w:p w14:paraId="52A2628F" w14:textId="77777777" w:rsidR="00735978" w:rsidRPr="002F63BF" w:rsidRDefault="009C130F">
      <w:pPr>
        <w:pStyle w:val="ListParagraph"/>
        <w:numPr>
          <w:ilvl w:val="0"/>
          <w:numId w:val="3"/>
        </w:numPr>
        <w:rPr>
          <w:rFonts w:ascii="Times New Roman" w:hAnsi="Times New Roman"/>
        </w:rPr>
      </w:pPr>
      <w:r w:rsidRPr="002F63BF">
        <w:rPr>
          <w:rFonts w:ascii="Times New Roman" w:hAnsi="Times New Roman"/>
        </w:rPr>
        <w:t>Properties Accommodating 4 guests seems to be best choice</w:t>
      </w:r>
    </w:p>
    <w:p w14:paraId="3AABD9EC" w14:textId="77777777" w:rsidR="00735978" w:rsidRPr="002F63BF" w:rsidRDefault="009C130F">
      <w:pPr>
        <w:pStyle w:val="ListParagraph"/>
        <w:numPr>
          <w:ilvl w:val="0"/>
          <w:numId w:val="3"/>
        </w:numPr>
        <w:rPr>
          <w:rFonts w:ascii="Times New Roman" w:hAnsi="Times New Roman"/>
        </w:rPr>
      </w:pPr>
      <w:r w:rsidRPr="002F63BF">
        <w:rPr>
          <w:rFonts w:ascii="Times New Roman" w:hAnsi="Times New Roman"/>
        </w:rPr>
        <w:t>Trinity and City Centre are generally the best neighbourhood to establish an Airbnb</w:t>
      </w:r>
    </w:p>
    <w:p w14:paraId="6DD401A2" w14:textId="77777777" w:rsidR="00735978" w:rsidRPr="002F63BF" w:rsidRDefault="009C130F">
      <w:pPr>
        <w:pStyle w:val="ListParagraph"/>
        <w:numPr>
          <w:ilvl w:val="0"/>
          <w:numId w:val="3"/>
        </w:numPr>
        <w:rPr>
          <w:rFonts w:ascii="Times New Roman" w:hAnsi="Times New Roman"/>
        </w:rPr>
      </w:pPr>
      <w:bookmarkStart w:id="0" w:name="_GoBack"/>
      <w:r w:rsidRPr="002F63BF">
        <w:rPr>
          <w:rFonts w:ascii="Times New Roman" w:hAnsi="Times New Roman"/>
        </w:rPr>
        <w:t>Airbnb Super host will earn more money</w:t>
      </w:r>
    </w:p>
    <w:p w14:paraId="794F87F4" w14:textId="77777777" w:rsidR="00735978" w:rsidRPr="002F63BF" w:rsidRDefault="009C130F">
      <w:pPr>
        <w:pStyle w:val="ListParagraph"/>
        <w:numPr>
          <w:ilvl w:val="0"/>
          <w:numId w:val="3"/>
        </w:numPr>
        <w:rPr>
          <w:rFonts w:ascii="Times New Roman" w:hAnsi="Times New Roman"/>
        </w:rPr>
      </w:pPr>
      <w:r w:rsidRPr="002F63BF">
        <w:rPr>
          <w:rFonts w:ascii="Times New Roman" w:hAnsi="Times New Roman"/>
        </w:rPr>
        <w:lastRenderedPageBreak/>
        <w:t>Customer prefer properties that provide good value for the price</w:t>
      </w:r>
      <w:bookmarkEnd w:id="0"/>
    </w:p>
    <w:sectPr w:rsidR="00735978" w:rsidRPr="002F63BF">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580D3" w14:textId="77777777" w:rsidR="009C130F" w:rsidRDefault="009C130F">
      <w:pPr>
        <w:spacing w:after="0" w:line="240" w:lineRule="auto"/>
      </w:pPr>
      <w:r>
        <w:separator/>
      </w:r>
    </w:p>
  </w:endnote>
  <w:endnote w:type="continuationSeparator" w:id="0">
    <w:p w14:paraId="3FA13525" w14:textId="77777777" w:rsidR="009C130F" w:rsidRDefault="009C1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CC039" w14:textId="77777777" w:rsidR="009C130F" w:rsidRDefault="009C130F">
      <w:pPr>
        <w:spacing w:after="0" w:line="240" w:lineRule="auto"/>
      </w:pPr>
      <w:r>
        <w:rPr>
          <w:color w:val="000000"/>
        </w:rPr>
        <w:separator/>
      </w:r>
    </w:p>
  </w:footnote>
  <w:footnote w:type="continuationSeparator" w:id="0">
    <w:p w14:paraId="7D3795DE" w14:textId="77777777" w:rsidR="009C130F" w:rsidRDefault="009C13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0B6ED2"/>
    <w:multiLevelType w:val="multilevel"/>
    <w:tmpl w:val="6E567B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E4D2A05"/>
    <w:multiLevelType w:val="multilevel"/>
    <w:tmpl w:val="891699A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7F8F55CB"/>
    <w:multiLevelType w:val="multilevel"/>
    <w:tmpl w:val="4984DE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735978"/>
    <w:rsid w:val="002F63BF"/>
    <w:rsid w:val="0062384A"/>
    <w:rsid w:val="00735978"/>
    <w:rsid w:val="009C1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7ECEF"/>
  <w15:docId w15:val="{0FD4F4A8-B73A-430D-AAF8-03C029C8B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IN"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styleId="ListParagraph">
    <w:name w:val="List Paragraph"/>
    <w:basedOn w:val="Normal"/>
    <w:pPr>
      <w:ind w:left="720"/>
    </w:pPr>
  </w:style>
  <w:style w:type="paragraph" w:customStyle="1" w:styleId="graf">
    <w:name w:val="graf"/>
    <w:basedOn w:val="Normal"/>
    <w:pPr>
      <w:spacing w:before="100" w:after="100" w:line="240" w:lineRule="auto"/>
    </w:pPr>
    <w:rPr>
      <w:rFonts w:ascii="Times New Roman" w:eastAsia="Times New Roman" w:hAnsi="Times New Roman"/>
      <w:sz w:val="24"/>
      <w:szCs w:val="24"/>
      <w:lang w:eastAsia="en-IN"/>
    </w:rPr>
  </w:style>
  <w:style w:type="paragraph" w:styleId="BalloonText">
    <w:name w:val="Balloon Text"/>
    <w:basedOn w:val="Normal"/>
    <w:pPr>
      <w:spacing w:after="0" w:line="240" w:lineRule="auto"/>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character" w:styleId="FollowedHyperlink">
    <w:name w:val="FollowedHyperlink"/>
    <w:basedOn w:val="DefaultParagraphFont"/>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lic.tableau.com/profile/ramya1072#!/vizhome/Listing_15540659025570/Sheet12?publish=yes"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public.tableau.com/profile/ramya1072#!/vizhome/NumberOfListings/Numberoflistingsbypropertytypeindublin2019?publish=yes" TargetMode="External"/><Relationship Id="rId7" Type="http://schemas.openxmlformats.org/officeDocument/2006/relationships/hyperlink" Target="http://rpubs.com/jenny_meihwei/airbnb" TargetMode="External"/><Relationship Id="rId12" Type="http://schemas.openxmlformats.org/officeDocument/2006/relationships/image" Target="media/image4.png"/><Relationship Id="rId17" Type="http://schemas.openxmlformats.org/officeDocument/2006/relationships/hyperlink" Target="https://public.tableau.com/profile/ramya1072#!/vizhome/Popularregion/Sheet10?publish=yes" TargetMode="External"/><Relationship Id="rId25" Type="http://schemas.openxmlformats.org/officeDocument/2006/relationships/hyperlink" Target="https://public.tableau.com/profile/ramya1072#!/vizhome/Superhost/Sheet6?publish=y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public.tableau.com/profile/ramya1072#!/vizhome/ListingBreakdown/Sheet9?publish=yes" TargetMode="External"/><Relationship Id="rId23" Type="http://schemas.openxmlformats.org/officeDocument/2006/relationships/hyperlink" Target="https://public.tableau.com/profile/ramya1072#!/vizhome/RevenueinNeigbourhood/AverageRevenueineachneighbourhood?publish=yes"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public.tableau.com/profile/ramya1072#!/vizhome/AverageAnnualRevenue/AverageRevenue?publish=yes" TargetMode="External"/><Relationship Id="rId4" Type="http://schemas.openxmlformats.org/officeDocument/2006/relationships/webSettings" Target="webSettings.xml"/><Relationship Id="rId9" Type="http://schemas.openxmlformats.org/officeDocument/2006/relationships/hyperlink" Target="https://public.tableau.com/profile/ramya1072#!/vizhome/geographicLocation/Sheet1?publish=yes" TargetMode="External"/><Relationship Id="rId14" Type="http://schemas.openxmlformats.org/officeDocument/2006/relationships/hyperlink" Target="https://public.tableau.com/profile/ramya1072#!/vizhome/ReviewBreakdown/Sheet12?publish=yes" TargetMode="External"/><Relationship Id="rId22" Type="http://schemas.openxmlformats.org/officeDocument/2006/relationships/image" Target="media/image8.png"/><Relationship Id="rId27" Type="http://schemas.openxmlformats.org/officeDocument/2006/relationships/hyperlink" Target="https://public.tableau.com/profile/ramya1072#!/vizhome/ReviewScores_15540401398190/Sheet7?publish=yes"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1218</Words>
  <Characters>6944</Characters>
  <Application>Microsoft Office Word</Application>
  <DocSecurity>0</DocSecurity>
  <Lines>57</Lines>
  <Paragraphs>16</Paragraphs>
  <ScaleCrop>false</ScaleCrop>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Hunasghatta Manjunatha</dc:creator>
  <dc:description/>
  <cp:lastModifiedBy>ramya HM</cp:lastModifiedBy>
  <cp:revision>2</cp:revision>
  <dcterms:created xsi:type="dcterms:W3CDTF">2020-01-26T20:02:00Z</dcterms:created>
  <dcterms:modified xsi:type="dcterms:W3CDTF">2020-01-26T20:02:00Z</dcterms:modified>
</cp:coreProperties>
</file>